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FF0000"/>
          <w:sz w:val="23"/>
        </w:rPr>
        <w:alias w:val="Resume Name"/>
        <w:tag w:val="Resume Name"/>
        <w:id w:val="1517890734"/>
        <w:placeholder>
          <w:docPart w:val="3144E4DB3A824454A83A0D6A3B08AC5B"/>
        </w:placeholder>
        <w:docPartList>
          <w:docPartGallery w:val="Quick Parts"/>
          <w:docPartCategory w:val=" Resume Name"/>
        </w:docPartList>
      </w:sdtPr>
      <w:sdtEndPr>
        <w:rPr>
          <w:color w:val="000000"/>
        </w:rPr>
      </w:sdtEndPr>
      <w:sdtContent>
        <w:tbl>
          <w:tblPr>
            <w:tblpPr w:leftFromText="180" w:rightFromText="180" w:tblpY="1323"/>
            <w:tblW w:w="5000" w:type="pct"/>
            <w:tbl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insideH w:val="single" w:sz="4" w:space="0" w:color="000000" w:themeColor="text1"/>
              <w:insideV w:val="single" w:sz="4" w:space="0" w:color="000000" w:themeColor="text1"/>
            </w:tblBorders>
            <w:tblLook w:val="04A0" w:firstRow="1" w:lastRow="0" w:firstColumn="1" w:lastColumn="0" w:noHBand="0" w:noVBand="1"/>
          </w:tblPr>
          <w:tblGrid>
            <w:gridCol w:w="2797"/>
            <w:gridCol w:w="7283"/>
          </w:tblGrid>
          <w:tr w:rsidR="009050E1" w14:paraId="33FDD79C" w14:textId="77777777" w:rsidTr="00727107">
            <w:trPr>
              <w:trHeight w:val="648"/>
            </w:trPr>
            <w:tc>
              <w:tcPr>
                <w:tcW w:w="2881" w:type="dxa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14:paraId="790F2636" w14:textId="77777777" w:rsidR="009050E1" w:rsidRPr="00DA7D50" w:rsidRDefault="009050E1" w:rsidP="00727107">
                <w:pPr>
                  <w:pStyle w:val="PersonalName"/>
                  <w:spacing w:line="240" w:lineRule="auto"/>
                  <w:rPr>
                    <w:color w:val="FF0000"/>
                    <w:sz w:val="23"/>
                  </w:rPr>
                </w:pPr>
              </w:p>
              <w:p w14:paraId="5539EA8A" w14:textId="77777777" w:rsidR="00267A34" w:rsidRPr="00DA7D50" w:rsidRDefault="00267A34" w:rsidP="00727107">
                <w:pPr>
                  <w:pStyle w:val="PersonalName"/>
                  <w:spacing w:line="240" w:lineRule="auto"/>
                  <w:rPr>
                    <w:color w:val="FF0000"/>
                  </w:rPr>
                </w:pPr>
              </w:p>
            </w:tc>
            <w:tc>
              <w:tcPr>
                <w:tcW w:w="7415" w:type="dxa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14:paraId="29E792F7" w14:textId="7C2562E0" w:rsidR="009050E1" w:rsidRPr="00DA7D50" w:rsidRDefault="00000000" w:rsidP="002A5E6A">
                <w:pPr>
                  <w:pStyle w:val="PersonalName"/>
                  <w:spacing w:line="240" w:lineRule="auto"/>
                  <w:rPr>
                    <w:color w:val="FF0000"/>
                  </w:rPr>
                </w:pPr>
                <w:sdt>
                  <w:sdtPr>
                    <w:rPr>
                      <w:color w:val="FF0000"/>
                    </w:rPr>
                    <w:id w:val="169066309"/>
                    <w:placeholder>
                      <w:docPart w:val="DA194CAB845B4B16AD9C7DB0C762A456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7B5210">
                      <w:rPr>
                        <w:color w:val="FF0000"/>
                      </w:rPr>
                      <w:t>ELYSSA MAE P. HIGOY</w:t>
                    </w:r>
                  </w:sdtContent>
                </w:sdt>
              </w:p>
            </w:tc>
          </w:tr>
          <w:tr w:rsidR="009050E1" w14:paraId="2DE41644" w14:textId="77777777" w:rsidTr="00727107">
            <w:trPr>
              <w:trHeight w:val="144"/>
            </w:trPr>
            <w:tc>
              <w:tcPr>
                <w:tcW w:w="2881" w:type="dxa"/>
                <w:tcBorders>
                  <w:top w:val="single" w:sz="36" w:space="0" w:color="FFFFFF" w:themeColor="background1"/>
                  <w:left w:val="nil"/>
                  <w:bottom w:val="nil"/>
                  <w:right w:val="single" w:sz="36" w:space="0" w:color="FFFFFF" w:themeColor="background1"/>
                </w:tcBorders>
                <w:shd w:val="clear" w:color="auto" w:fill="DD8047" w:themeFill="accent2"/>
                <w:tcMar>
                  <w:top w:w="29" w:type="dxa"/>
                  <w:left w:w="115" w:type="dxa"/>
                  <w:bottom w:w="29" w:type="dxa"/>
                  <w:right w:w="115" w:type="dxa"/>
                </w:tcMar>
                <w:vAlign w:val="center"/>
              </w:tcPr>
              <w:p w14:paraId="2C455942" w14:textId="77777777" w:rsidR="009050E1" w:rsidRDefault="006A2686" w:rsidP="00727107">
                <w:pPr>
                  <w:pStyle w:val="Date"/>
                  <w:framePr w:wrap="auto" w:hAnchor="text" w:xAlign="left" w:yAlign="inline"/>
                  <w:suppressOverlap w:val="0"/>
                </w:pPr>
                <w:r>
                  <w:rPr>
                    <w:noProof/>
                    <w:lang w:val="en-PH" w:eastAsia="en-PH"/>
                  </w:rPr>
                  <mc:AlternateContent>
                    <mc:Choice Requires="wps">
                      <w:drawing>
                        <wp:anchor distT="0" distB="0" distL="114300" distR="114300" simplePos="0" relativeHeight="251661312" behindDoc="0" locked="0" layoutInCell="1" allowOverlap="1" wp14:anchorId="6782FB21" wp14:editId="2B42FED7">
                          <wp:simplePos x="0" y="0"/>
                          <wp:positionH relativeFrom="column">
                            <wp:posOffset>90805</wp:posOffset>
                          </wp:positionH>
                          <wp:positionV relativeFrom="paragraph">
                            <wp:posOffset>174625</wp:posOffset>
                          </wp:positionV>
                          <wp:extent cx="1456055" cy="1339215"/>
                          <wp:effectExtent l="0" t="0" r="10795" b="13335"/>
                          <wp:wrapNone/>
                          <wp:docPr id="3" name="Text Box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456055" cy="13392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CACDF0" w14:textId="2A5CDD9C" w:rsidR="006A2686" w:rsidRDefault="008F117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7AE6756" wp14:editId="1A5B0EE8">
                                            <wp:extent cx="1238885" cy="1238885"/>
                                            <wp:effectExtent l="0" t="0" r="0" b="0"/>
                                            <wp:docPr id="1211480007" name="Picture 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211480007" name="Picture 121148000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38885" cy="123888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782FB21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" o:spid="_x0000_s1026" type="#_x0000_t202" style="position:absolute;left:0;text-align:left;margin-left:7.15pt;margin-top:13.75pt;width:114.65pt;height:10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">
                          <v:textbox>
                            <w:txbxContent>
                              <w:p w14:paraId="48CACDF0" w14:textId="2A5CDD9C" w:rsidR="006A2686" w:rsidRDefault="008F117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AE6756" wp14:editId="1A5B0EE8">
                                      <wp:extent cx="1238885" cy="1238885"/>
                                      <wp:effectExtent l="0" t="0" r="0" b="0"/>
                                      <wp:docPr id="1211480007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211480007" name="Picture 121148000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885" cy="12388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7415" w:type="dxa"/>
                <w:tcBorders>
                  <w:top w:val="single" w:sz="36" w:space="0" w:color="FFFFFF" w:themeColor="background1"/>
                  <w:left w:val="single" w:sz="36" w:space="0" w:color="FFFFFF" w:themeColor="background1"/>
                  <w:bottom w:val="nil"/>
                  <w:right w:val="nil"/>
                </w:tcBorders>
                <w:shd w:val="clear" w:color="auto" w:fill="94B6D2" w:themeFill="accent1"/>
                <w:tcMar>
                  <w:top w:w="29" w:type="dxa"/>
                  <w:left w:w="115" w:type="dxa"/>
                  <w:bottom w:w="29" w:type="dxa"/>
                  <w:right w:w="115" w:type="dxa"/>
                </w:tcMar>
              </w:tcPr>
              <w:p w14:paraId="7B7E0DCB" w14:textId="77777777" w:rsidR="009050E1" w:rsidRDefault="009050E1" w:rsidP="00727107">
                <w:pPr>
                  <w:spacing w:after="0"/>
                </w:pPr>
              </w:p>
            </w:tc>
          </w:tr>
          <w:tr w:rsidR="009050E1" w14:paraId="67E2389B" w14:textId="77777777" w:rsidTr="006A2686">
            <w:trPr>
              <w:trHeight w:val="1427"/>
            </w:trPr>
            <w:tc>
              <w:tcPr>
                <w:tcW w:w="28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36E960" w14:textId="77777777" w:rsidR="009050E1" w:rsidRDefault="009050E1" w:rsidP="00727107">
                <w:pPr>
                  <w:spacing w:after="0"/>
                  <w:jc w:val="center"/>
                </w:pPr>
              </w:p>
            </w:tc>
            <w:tc>
              <w:tcPr>
                <w:tcW w:w="741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14:paraId="2FA3C3F8" w14:textId="7D34AA10" w:rsidR="00D85954" w:rsidRPr="007B5210" w:rsidRDefault="00D85954" w:rsidP="00727107">
                <w:pPr>
                  <w:pStyle w:val="SenderAddress"/>
                </w:pPr>
              </w:p>
              <w:p w14:paraId="0A53C7E5" w14:textId="2F1CE5AA" w:rsidR="007B5210" w:rsidRPr="007B5210" w:rsidRDefault="006A2686" w:rsidP="007B5210">
                <w:pPr>
                  <w:pStyle w:val="SenderAddress"/>
                </w:pPr>
                <w:r w:rsidRPr="007B5210">
                  <w:t>Contact N</w:t>
                </w:r>
                <w:r w:rsidR="00BE36BA" w:rsidRPr="007B5210">
                  <w:t>o:</w:t>
                </w:r>
                <w:r w:rsidR="00BE36BA" w:rsidRPr="007B5210">
                  <w:tab/>
                </w:r>
                <w:r w:rsidR="00BE36BA" w:rsidRPr="007B5210">
                  <w:tab/>
                </w:r>
                <w:r w:rsidR="008D1249" w:rsidRPr="007B5210">
                  <w:t>09</w:t>
                </w:r>
                <w:r w:rsidR="007B5210" w:rsidRPr="007B5210">
                  <w:t>981851328</w:t>
                </w:r>
                <w:r w:rsidR="00FF3C06" w:rsidRPr="007B5210">
                  <w:br/>
                </w:r>
                <w:r w:rsidR="00BE36BA" w:rsidRPr="007B5210">
                  <w:t>Email Address:</w:t>
                </w:r>
                <w:r w:rsidR="00BE36BA" w:rsidRPr="007B5210">
                  <w:tab/>
                </w:r>
                <w:r w:rsidR="00BE36BA" w:rsidRPr="007B5210">
                  <w:tab/>
                </w:r>
                <w:hyperlink r:id="rId9" w:history="1">
                  <w:r w:rsidR="007B5210" w:rsidRPr="007B5210">
                    <w:rPr>
                      <w:rStyle w:val="Hyperlink"/>
                      <w:color w:val="auto"/>
                    </w:rPr>
                    <w:t>elyssahigoy9@gmail.com</w:t>
                  </w:r>
                </w:hyperlink>
                <w:r w:rsidR="007B5210" w:rsidRPr="007B5210">
                  <w:t xml:space="preserve"> </w:t>
                </w:r>
                <w:r w:rsidR="00FF3C06" w:rsidRPr="007B5210">
                  <w:br/>
                </w:r>
                <w:r w:rsidR="00BE36BA" w:rsidRPr="007B5210">
                  <w:t>Home Address:</w:t>
                </w:r>
                <w:r w:rsidR="00BE36BA" w:rsidRPr="007B5210">
                  <w:tab/>
                </w:r>
                <w:r w:rsidR="00BE36BA" w:rsidRPr="007B5210">
                  <w:tab/>
                </w:r>
                <w:proofErr w:type="spellStart"/>
                <w:r w:rsidR="007B5210" w:rsidRPr="007B5210">
                  <w:t>Bacsil</w:t>
                </w:r>
                <w:proofErr w:type="spellEnd"/>
                <w:r w:rsidR="007B5210" w:rsidRPr="007B5210">
                  <w:t xml:space="preserve">, </w:t>
                </w:r>
                <w:proofErr w:type="spellStart"/>
                <w:r w:rsidR="007B5210" w:rsidRPr="007B5210">
                  <w:t>Bacnotan</w:t>
                </w:r>
                <w:proofErr w:type="spellEnd"/>
                <w:r w:rsidR="007B5210" w:rsidRPr="007B5210">
                  <w:t>, La Union</w:t>
                </w:r>
              </w:p>
              <w:p w14:paraId="4D343BAD" w14:textId="4A660151" w:rsidR="00D85954" w:rsidRDefault="00BE36BA" w:rsidP="007B5210">
                <w:pPr>
                  <w:pStyle w:val="SenderAddress"/>
                </w:pPr>
                <w:r w:rsidRPr="007B5210">
                  <w:t>Birthdate:</w:t>
                </w:r>
                <w:r w:rsidRPr="007B5210">
                  <w:tab/>
                </w:r>
                <w:r w:rsidRPr="007B5210">
                  <w:tab/>
                </w:r>
                <w:r w:rsidR="007B5210">
                  <w:t>March 15, 2004</w:t>
                </w:r>
              </w:p>
            </w:tc>
          </w:tr>
          <w:tr w:rsidR="00BE36BA" w14:paraId="1839FFF3" w14:textId="77777777" w:rsidTr="006A2686">
            <w:trPr>
              <w:trHeight w:val="29"/>
            </w:trPr>
            <w:tc>
              <w:tcPr>
                <w:tcW w:w="28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CA28D90" w14:textId="77777777" w:rsidR="00BE36BA" w:rsidRDefault="00BE36BA" w:rsidP="00727107">
                <w:pPr>
                  <w:spacing w:after="0"/>
                  <w:jc w:val="center"/>
                  <w:rPr>
                    <w:noProof/>
                    <w:lang w:eastAsia="en-US"/>
                  </w:rPr>
                </w:pPr>
              </w:p>
            </w:tc>
            <w:tc>
              <w:tcPr>
                <w:tcW w:w="741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14:paraId="331DC5CC" w14:textId="77777777" w:rsidR="00BE36BA" w:rsidRDefault="00BE36BA" w:rsidP="00727107">
                <w:pPr>
                  <w:pStyle w:val="SenderAddress"/>
                </w:pPr>
              </w:p>
            </w:tc>
          </w:tr>
        </w:tbl>
        <w:p w14:paraId="041CC2C8" w14:textId="0AB0B298" w:rsidR="009050E1" w:rsidRDefault="00000000" w:rsidP="006A2686"/>
      </w:sdtContent>
    </w:sdt>
    <w:tbl>
      <w:tblPr>
        <w:tblW w:w="4592" w:type="pct"/>
        <w:jc w:val="center"/>
        <w:tblLook w:val="04A0" w:firstRow="1" w:lastRow="0" w:firstColumn="1" w:lastColumn="0" w:noHBand="0" w:noVBand="1"/>
      </w:tblPr>
      <w:tblGrid>
        <w:gridCol w:w="2179"/>
        <w:gridCol w:w="7078"/>
      </w:tblGrid>
      <w:tr w:rsidR="009050E1" w14:paraId="7A848AE0" w14:textId="77777777" w:rsidTr="00064E6C">
        <w:trPr>
          <w:trHeight w:val="269"/>
          <w:jc w:val="center"/>
        </w:trPr>
        <w:tc>
          <w:tcPr>
            <w:tcW w:w="2179" w:type="dxa"/>
            <w:vAlign w:val="center"/>
          </w:tcPr>
          <w:p w14:paraId="5E691A4B" w14:textId="77777777" w:rsidR="009050E1" w:rsidRDefault="009050E1">
            <w:pPr>
              <w:spacing w:after="0" w:line="240" w:lineRule="auto"/>
              <w:rPr>
                <w:b/>
                <w:bCs/>
                <w:color w:val="FFFFFF" w:themeColor="background1"/>
                <w:szCs w:val="23"/>
              </w:rPr>
            </w:pPr>
          </w:p>
        </w:tc>
        <w:tc>
          <w:tcPr>
            <w:tcW w:w="707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1228C76" w14:textId="30F53E7F" w:rsidR="009050E1" w:rsidRDefault="00D85954">
            <w:pPr>
              <w:pStyle w:val="Section"/>
              <w:spacing w:after="0"/>
            </w:pPr>
            <w:r>
              <w:t>PARENT/GUARDIAN</w:t>
            </w:r>
            <w:r w:rsidR="00BE36BA">
              <w:t xml:space="preserve"> </w:t>
            </w:r>
            <w:r>
              <w:t>INFORMATION</w:t>
            </w:r>
            <w:r w:rsidR="00BE36BA">
              <w:t>:</w:t>
            </w:r>
          </w:p>
          <w:p w14:paraId="25733CD9" w14:textId="1150285E" w:rsidR="00D85954" w:rsidRDefault="00BE36BA">
            <w:pPr>
              <w:spacing w:after="0" w:line="240" w:lineRule="auto"/>
              <w:rPr>
                <w:sz w:val="24"/>
                <w:szCs w:val="24"/>
              </w:rPr>
            </w:pPr>
            <w:r w:rsidRPr="00B45180">
              <w:rPr>
                <w:sz w:val="24"/>
                <w:szCs w:val="24"/>
              </w:rPr>
              <w:t>Father:</w:t>
            </w:r>
            <w:r w:rsidRPr="00B45180">
              <w:rPr>
                <w:sz w:val="24"/>
                <w:szCs w:val="24"/>
              </w:rPr>
              <w:tab/>
            </w:r>
            <w:r w:rsidRPr="00B45180">
              <w:rPr>
                <w:sz w:val="24"/>
                <w:szCs w:val="24"/>
              </w:rPr>
              <w:tab/>
            </w:r>
            <w:r w:rsidR="00B45180">
              <w:rPr>
                <w:sz w:val="24"/>
                <w:szCs w:val="24"/>
              </w:rPr>
              <w:tab/>
            </w:r>
            <w:r w:rsidRPr="007B5210">
              <w:rPr>
                <w:sz w:val="24"/>
                <w:szCs w:val="24"/>
              </w:rPr>
              <w:t xml:space="preserve">Mr. </w:t>
            </w:r>
            <w:r w:rsidR="007B5210" w:rsidRPr="007B5210">
              <w:rPr>
                <w:sz w:val="24"/>
                <w:szCs w:val="24"/>
              </w:rPr>
              <w:t>Elmer Higoy</w:t>
            </w:r>
          </w:p>
          <w:p w14:paraId="50F20A3A" w14:textId="44D5706C" w:rsidR="009050E1" w:rsidRDefault="00D859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Occupation:</w:t>
            </w:r>
            <w:r w:rsidR="00BE36BA" w:rsidRPr="00B45180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7B5210">
              <w:rPr>
                <w:sz w:val="24"/>
                <w:szCs w:val="24"/>
              </w:rPr>
              <w:t>Tricycle Driver</w:t>
            </w:r>
          </w:p>
          <w:p w14:paraId="707F3DA7" w14:textId="46286647" w:rsidR="00D85954" w:rsidRDefault="00D859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</w:t>
            </w:r>
            <w:r>
              <w:rPr>
                <w:sz w:val="24"/>
                <w:szCs w:val="24"/>
              </w:rPr>
              <w:tab/>
            </w:r>
            <w:r w:rsidR="00DA7D50">
              <w:rPr>
                <w:sz w:val="24"/>
                <w:szCs w:val="24"/>
              </w:rPr>
              <w:tab/>
            </w:r>
            <w:proofErr w:type="spellStart"/>
            <w:r w:rsidR="007B5210">
              <w:rPr>
                <w:sz w:val="24"/>
                <w:szCs w:val="24"/>
              </w:rPr>
              <w:t>Bacsil</w:t>
            </w:r>
            <w:proofErr w:type="spellEnd"/>
            <w:r w:rsidR="007B5210">
              <w:rPr>
                <w:sz w:val="24"/>
                <w:szCs w:val="24"/>
              </w:rPr>
              <w:t xml:space="preserve">, </w:t>
            </w:r>
            <w:proofErr w:type="spellStart"/>
            <w:r w:rsidR="007B5210">
              <w:rPr>
                <w:sz w:val="24"/>
                <w:szCs w:val="24"/>
              </w:rPr>
              <w:t>Bacnotan</w:t>
            </w:r>
            <w:proofErr w:type="spellEnd"/>
            <w:r w:rsidR="007B5210">
              <w:rPr>
                <w:sz w:val="24"/>
                <w:szCs w:val="24"/>
              </w:rPr>
              <w:t>, La Union</w:t>
            </w:r>
          </w:p>
          <w:p w14:paraId="5C6D2B73" w14:textId="7A38DED7" w:rsidR="00D85954" w:rsidRPr="00B45180" w:rsidRDefault="00D85954">
            <w:pPr>
              <w:spacing w:after="0" w:line="240" w:lineRule="auto"/>
              <w:rPr>
                <w:sz w:val="24"/>
                <w:szCs w:val="24"/>
              </w:rPr>
            </w:pPr>
            <w:r w:rsidRPr="00B45180">
              <w:rPr>
                <w:sz w:val="24"/>
                <w:szCs w:val="24"/>
              </w:rPr>
              <w:t>Contact Details:</w:t>
            </w:r>
            <w:r>
              <w:rPr>
                <w:sz w:val="24"/>
                <w:szCs w:val="24"/>
              </w:rPr>
              <w:tab/>
            </w:r>
            <w:r w:rsidR="007B5210">
              <w:rPr>
                <w:sz w:val="24"/>
                <w:szCs w:val="24"/>
              </w:rPr>
              <w:t>09218266635</w:t>
            </w:r>
          </w:p>
          <w:p w14:paraId="6328B750" w14:textId="1974D87F" w:rsidR="00BE36BA" w:rsidRPr="00B45180" w:rsidRDefault="00BE36BA" w:rsidP="00BE36BA">
            <w:pPr>
              <w:spacing w:after="0" w:line="240" w:lineRule="auto"/>
              <w:rPr>
                <w:sz w:val="24"/>
                <w:szCs w:val="24"/>
              </w:rPr>
            </w:pPr>
            <w:r w:rsidRPr="00B45180">
              <w:rPr>
                <w:sz w:val="24"/>
                <w:szCs w:val="24"/>
              </w:rPr>
              <w:t>Mother:</w:t>
            </w:r>
            <w:r w:rsidRPr="00B45180">
              <w:rPr>
                <w:sz w:val="24"/>
                <w:szCs w:val="24"/>
              </w:rPr>
              <w:tab/>
            </w:r>
            <w:r w:rsidRPr="00B45180">
              <w:rPr>
                <w:sz w:val="24"/>
                <w:szCs w:val="24"/>
              </w:rPr>
              <w:tab/>
            </w:r>
            <w:r w:rsidR="007B5210">
              <w:rPr>
                <w:sz w:val="24"/>
                <w:szCs w:val="24"/>
              </w:rPr>
              <w:t xml:space="preserve">Mrs. </w:t>
            </w:r>
            <w:proofErr w:type="spellStart"/>
            <w:r w:rsidR="007B5210">
              <w:rPr>
                <w:sz w:val="24"/>
                <w:szCs w:val="24"/>
              </w:rPr>
              <w:t>Jeminay</w:t>
            </w:r>
            <w:proofErr w:type="spellEnd"/>
            <w:r w:rsidR="007B5210">
              <w:rPr>
                <w:sz w:val="24"/>
                <w:szCs w:val="24"/>
              </w:rPr>
              <w:t xml:space="preserve"> Higoy</w:t>
            </w:r>
          </w:p>
          <w:p w14:paraId="2C0D5E6B" w14:textId="3B6A1E6D" w:rsidR="00D85954" w:rsidRDefault="00D85954" w:rsidP="00D859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Occupation:</w:t>
            </w:r>
            <w:r w:rsidRPr="00B45180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1420BD" w:rsidRPr="007B5210">
              <w:rPr>
                <w:sz w:val="24"/>
                <w:szCs w:val="24"/>
              </w:rPr>
              <w:t>Housewife</w:t>
            </w:r>
          </w:p>
          <w:p w14:paraId="17EBE6FF" w14:textId="48AC2EC8" w:rsidR="00D85954" w:rsidRDefault="00D85954" w:rsidP="00D859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</w:t>
            </w:r>
            <w:r>
              <w:rPr>
                <w:sz w:val="24"/>
                <w:szCs w:val="24"/>
              </w:rPr>
              <w:tab/>
            </w:r>
            <w:r w:rsidR="00DA7D50">
              <w:rPr>
                <w:sz w:val="24"/>
                <w:szCs w:val="24"/>
              </w:rPr>
              <w:tab/>
            </w:r>
            <w:proofErr w:type="spellStart"/>
            <w:r w:rsidR="007B5210">
              <w:rPr>
                <w:sz w:val="24"/>
                <w:szCs w:val="24"/>
              </w:rPr>
              <w:t>Bacsil</w:t>
            </w:r>
            <w:proofErr w:type="spellEnd"/>
            <w:r w:rsidR="007B5210">
              <w:rPr>
                <w:sz w:val="24"/>
                <w:szCs w:val="24"/>
              </w:rPr>
              <w:t xml:space="preserve">, </w:t>
            </w:r>
            <w:proofErr w:type="spellStart"/>
            <w:r w:rsidR="007B5210">
              <w:rPr>
                <w:sz w:val="24"/>
                <w:szCs w:val="24"/>
              </w:rPr>
              <w:t>Bacnotan</w:t>
            </w:r>
            <w:proofErr w:type="spellEnd"/>
            <w:r w:rsidR="007B5210">
              <w:rPr>
                <w:sz w:val="24"/>
                <w:szCs w:val="24"/>
              </w:rPr>
              <w:t>, La Union</w:t>
            </w:r>
          </w:p>
          <w:p w14:paraId="500979FC" w14:textId="75F80443" w:rsidR="00D85954" w:rsidRPr="00B45180" w:rsidRDefault="00D85954" w:rsidP="00D85954">
            <w:pPr>
              <w:spacing w:after="0" w:line="240" w:lineRule="auto"/>
              <w:rPr>
                <w:sz w:val="24"/>
                <w:szCs w:val="24"/>
              </w:rPr>
            </w:pPr>
            <w:r w:rsidRPr="00B45180">
              <w:rPr>
                <w:sz w:val="24"/>
                <w:szCs w:val="24"/>
              </w:rPr>
              <w:t>Contact Details:</w:t>
            </w:r>
            <w:r w:rsidR="007B5210">
              <w:rPr>
                <w:sz w:val="24"/>
                <w:szCs w:val="24"/>
              </w:rPr>
              <w:t xml:space="preserve">          09685881963</w:t>
            </w:r>
          </w:p>
          <w:p w14:paraId="16999EFA" w14:textId="319B657F" w:rsidR="00BE36BA" w:rsidRPr="00B45180" w:rsidRDefault="00BE36BA" w:rsidP="00BE36BA">
            <w:pPr>
              <w:spacing w:after="0" w:line="240" w:lineRule="auto"/>
              <w:rPr>
                <w:sz w:val="24"/>
                <w:szCs w:val="24"/>
              </w:rPr>
            </w:pPr>
          </w:p>
          <w:p w14:paraId="37381199" w14:textId="3DD315C0" w:rsidR="00A67375" w:rsidRPr="00B45180" w:rsidRDefault="00A67375" w:rsidP="00741A85">
            <w:pPr>
              <w:spacing w:after="0" w:line="240" w:lineRule="auto"/>
              <w:rPr>
                <w:sz w:val="24"/>
                <w:szCs w:val="24"/>
              </w:rPr>
            </w:pPr>
          </w:p>
          <w:p w14:paraId="7D07FC83" w14:textId="745CB37A" w:rsidR="00A67375" w:rsidRPr="00B45180" w:rsidRDefault="00A67375" w:rsidP="00741A85">
            <w:pPr>
              <w:spacing w:after="0" w:line="240" w:lineRule="auto"/>
              <w:rPr>
                <w:sz w:val="24"/>
                <w:szCs w:val="24"/>
              </w:rPr>
            </w:pPr>
            <w:r w:rsidRPr="00B45180">
              <w:rPr>
                <w:sz w:val="24"/>
                <w:szCs w:val="24"/>
              </w:rPr>
              <w:t>In Case of Emergency, please notify:</w:t>
            </w:r>
            <w:r w:rsidRPr="00B45180">
              <w:rPr>
                <w:sz w:val="24"/>
                <w:szCs w:val="24"/>
              </w:rPr>
              <w:tab/>
            </w:r>
            <w:r w:rsidRPr="00B45180">
              <w:rPr>
                <w:sz w:val="24"/>
                <w:szCs w:val="24"/>
              </w:rPr>
              <w:tab/>
            </w:r>
            <w:r w:rsidR="008F1173">
              <w:rPr>
                <w:sz w:val="24"/>
                <w:szCs w:val="24"/>
              </w:rPr>
              <w:t xml:space="preserve">Mrs. </w:t>
            </w:r>
            <w:proofErr w:type="spellStart"/>
            <w:r w:rsidR="008F1173">
              <w:rPr>
                <w:sz w:val="24"/>
                <w:szCs w:val="24"/>
              </w:rPr>
              <w:t>Jeminay</w:t>
            </w:r>
            <w:proofErr w:type="spellEnd"/>
            <w:r w:rsidR="008F1173">
              <w:rPr>
                <w:sz w:val="24"/>
                <w:szCs w:val="24"/>
              </w:rPr>
              <w:t xml:space="preserve"> Higoy</w:t>
            </w:r>
          </w:p>
          <w:p w14:paraId="366F16F1" w14:textId="5AAFA834" w:rsidR="00BE36BA" w:rsidRDefault="00A67375" w:rsidP="00BE36BA">
            <w:pPr>
              <w:spacing w:after="0" w:line="240" w:lineRule="auto"/>
            </w:pPr>
            <w:r w:rsidRPr="00B45180">
              <w:rPr>
                <w:sz w:val="24"/>
                <w:szCs w:val="24"/>
              </w:rPr>
              <w:t>Contact Details:</w:t>
            </w:r>
            <w:r w:rsidRPr="00B45180">
              <w:rPr>
                <w:sz w:val="24"/>
                <w:szCs w:val="24"/>
              </w:rPr>
              <w:tab/>
            </w:r>
            <w:r w:rsidRPr="00B45180">
              <w:rPr>
                <w:sz w:val="24"/>
                <w:szCs w:val="24"/>
              </w:rPr>
              <w:tab/>
            </w:r>
            <w:r w:rsidRPr="00B45180">
              <w:rPr>
                <w:sz w:val="24"/>
                <w:szCs w:val="24"/>
              </w:rPr>
              <w:tab/>
            </w:r>
            <w:r w:rsidRPr="00B45180">
              <w:rPr>
                <w:sz w:val="24"/>
                <w:szCs w:val="24"/>
              </w:rPr>
              <w:tab/>
            </w:r>
            <w:r w:rsidR="008F1173">
              <w:rPr>
                <w:sz w:val="24"/>
                <w:szCs w:val="24"/>
              </w:rPr>
              <w:t>09685881963</w:t>
            </w:r>
            <w:r>
              <w:tab/>
            </w:r>
            <w:r>
              <w:tab/>
            </w:r>
          </w:p>
          <w:p w14:paraId="5ECFDE03" w14:textId="458F210D" w:rsidR="002B7EB7" w:rsidRDefault="009134E6">
            <w:pPr>
              <w:pStyle w:val="Section"/>
              <w:spacing w:after="0"/>
            </w:pPr>
            <w:r>
              <w:t>COMPANY PROFILE</w:t>
            </w:r>
          </w:p>
          <w:p w14:paraId="6784F759" w14:textId="327E84C3" w:rsidR="009050E1" w:rsidRDefault="009134E6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t>Name:</w:t>
            </w:r>
            <w:r w:rsidR="006C52BA">
              <w:t xml:space="preserve"> </w:t>
            </w:r>
            <w:r w:rsidR="008F1173" w:rsidRPr="008F1173">
              <w:rPr>
                <w:u w:val="single"/>
              </w:rPr>
              <w:t xml:space="preserve">Department of the Interior and Local </w:t>
            </w:r>
            <w:proofErr w:type="gramStart"/>
            <w:r w:rsidR="008F1173" w:rsidRPr="008F1173">
              <w:rPr>
                <w:u w:val="single"/>
              </w:rPr>
              <w:t>Government</w:t>
            </w:r>
            <w:r w:rsidR="008F1173">
              <w:rPr>
                <w:u w:val="single"/>
              </w:rPr>
              <w:t xml:space="preserve">  </w:t>
            </w:r>
            <w:r w:rsidR="00215207">
              <w:rPr>
                <w:u w:val="single"/>
              </w:rPr>
              <w:t>-</w:t>
            </w:r>
            <w:proofErr w:type="gramEnd"/>
            <w:r w:rsidR="00215207">
              <w:rPr>
                <w:u w:val="single"/>
              </w:rPr>
              <w:t xml:space="preserve"> </w:t>
            </w:r>
            <w:r w:rsidR="00286D34">
              <w:rPr>
                <w:u w:val="single"/>
              </w:rPr>
              <w:t>RO1</w:t>
            </w:r>
          </w:p>
          <w:p w14:paraId="7311FE80" w14:textId="163DF7E1" w:rsidR="009050E1" w:rsidRPr="008F1173" w:rsidRDefault="009134E6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u w:val="single"/>
              </w:rPr>
            </w:pPr>
            <w:r>
              <w:t>Address:</w:t>
            </w:r>
            <w:r w:rsidR="004471CF">
              <w:t xml:space="preserve"> </w:t>
            </w:r>
            <w:r w:rsidR="008F1173" w:rsidRPr="008F1173">
              <w:rPr>
                <w:u w:val="single"/>
              </w:rPr>
              <w:t>Aguila Road, Sevilla, San Fernando City, La Union</w:t>
            </w:r>
            <w:r w:rsidR="00286D34">
              <w:rPr>
                <w:u w:val="single"/>
              </w:rPr>
              <w:t>____</w:t>
            </w:r>
          </w:p>
          <w:p w14:paraId="145D674B" w14:textId="5FC21536" w:rsidR="009134E6" w:rsidRDefault="009134E6" w:rsidP="003B0B68">
            <w:pPr>
              <w:pStyle w:val="ListBullet"/>
              <w:numPr>
                <w:ilvl w:val="0"/>
                <w:numId w:val="0"/>
              </w:numPr>
              <w:tabs>
                <w:tab w:val="left" w:leader="underscore" w:pos="1134"/>
              </w:tabs>
              <w:spacing w:after="0" w:line="240" w:lineRule="auto"/>
            </w:pPr>
            <w:r>
              <w:t>Contact Details</w:t>
            </w:r>
            <w:r w:rsidR="003B0B68">
              <w:t xml:space="preserve">: </w:t>
            </w:r>
          </w:p>
          <w:p w14:paraId="5E506636" w14:textId="1016D86E" w:rsidR="009134E6" w:rsidRPr="00286D34" w:rsidRDefault="009134E6" w:rsidP="003B0B68">
            <w:pPr>
              <w:pStyle w:val="ListBullet"/>
              <w:numPr>
                <w:ilvl w:val="0"/>
                <w:numId w:val="0"/>
              </w:numPr>
              <w:tabs>
                <w:tab w:val="left" w:leader="underscore" w:pos="1134"/>
              </w:tabs>
              <w:spacing w:after="0" w:line="240" w:lineRule="auto"/>
              <w:rPr>
                <w:u w:val="single"/>
              </w:rPr>
            </w:pPr>
            <w:r>
              <w:t xml:space="preserve">Head of the </w:t>
            </w:r>
            <w:r w:rsidR="004471CF">
              <w:t>Agency:</w:t>
            </w:r>
            <w:r w:rsidR="003B0B68">
              <w:t xml:space="preserve"> </w:t>
            </w:r>
            <w:r w:rsidR="003B0B68" w:rsidRPr="00286D34">
              <w:rPr>
                <w:u w:val="single"/>
              </w:rPr>
              <w:t xml:space="preserve">Mr. Jonathan </w:t>
            </w:r>
            <w:r w:rsidR="00286D34" w:rsidRPr="00286D34">
              <w:rPr>
                <w:u w:val="single"/>
              </w:rPr>
              <w:t xml:space="preserve">Paul M. </w:t>
            </w:r>
            <w:proofErr w:type="spellStart"/>
            <w:r w:rsidR="00286D34" w:rsidRPr="00286D34">
              <w:rPr>
                <w:u w:val="single"/>
              </w:rPr>
              <w:t>Lieusen</w:t>
            </w:r>
            <w:proofErr w:type="spellEnd"/>
            <w:r w:rsidR="00286D34" w:rsidRPr="00286D34">
              <w:rPr>
                <w:u w:val="single"/>
              </w:rPr>
              <w:t xml:space="preserve"> JR., CESO </w:t>
            </w:r>
            <w:proofErr w:type="spellStart"/>
            <w:r w:rsidR="00286D34" w:rsidRPr="00286D34">
              <w:rPr>
                <w:u w:val="single"/>
              </w:rPr>
              <w:t>lll</w:t>
            </w:r>
            <w:proofErr w:type="spellEnd"/>
          </w:p>
          <w:p w14:paraId="4D6E07C6" w14:textId="68F09E6D" w:rsidR="009134E6" w:rsidRDefault="009134E6" w:rsidP="003B0B68">
            <w:pPr>
              <w:pStyle w:val="ListBullet"/>
              <w:numPr>
                <w:ilvl w:val="0"/>
                <w:numId w:val="0"/>
              </w:numPr>
              <w:tabs>
                <w:tab w:val="left" w:leader="underscore" w:pos="1134"/>
              </w:tabs>
              <w:spacing w:after="0" w:line="240" w:lineRule="auto"/>
            </w:pPr>
            <w:r>
              <w:t>Designation:</w:t>
            </w:r>
            <w:r w:rsidR="00286D34">
              <w:t xml:space="preserve"> </w:t>
            </w:r>
            <w:r w:rsidR="00286D34" w:rsidRPr="00286D34">
              <w:rPr>
                <w:u w:val="single"/>
              </w:rPr>
              <w:t>Regional Director</w:t>
            </w:r>
            <w:r w:rsidR="00286D34">
              <w:rPr>
                <w:u w:val="single"/>
              </w:rPr>
              <w:t>___________________________</w:t>
            </w:r>
          </w:p>
          <w:p w14:paraId="112D0ED3" w14:textId="1E6C51D2" w:rsidR="009134E6" w:rsidRDefault="009134E6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  <w:p w14:paraId="089E6A9B" w14:textId="3192360B" w:rsidR="009134E6" w:rsidRDefault="009134E6" w:rsidP="009134E6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  <w:r>
              <w:t>Immediate Supervisor:</w:t>
            </w:r>
            <w:r w:rsidR="006C52BA">
              <w:t xml:space="preserve"> </w:t>
            </w:r>
            <w:r w:rsidR="00215207" w:rsidRPr="00215207">
              <w:rPr>
                <w:u w:val="single"/>
              </w:rPr>
              <w:t>Engr. Jushua JJ C. Ganaden</w:t>
            </w:r>
            <w:r w:rsidR="00286D34">
              <w:rPr>
                <w:u w:val="single"/>
              </w:rPr>
              <w:t>___________</w:t>
            </w:r>
          </w:p>
          <w:p w14:paraId="406C6765" w14:textId="5B85A831" w:rsidR="009134E6" w:rsidRDefault="009134E6" w:rsidP="009134E6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  <w:r>
              <w:t>Designation:</w:t>
            </w:r>
            <w:r w:rsidR="006C52BA">
              <w:t xml:space="preserve"> </w:t>
            </w:r>
            <w:r w:rsidR="00215207" w:rsidRPr="00215207">
              <w:rPr>
                <w:u w:val="single"/>
              </w:rPr>
              <w:t>PDMU Chief</w:t>
            </w:r>
            <w:r w:rsidR="00286D34">
              <w:rPr>
                <w:u w:val="single"/>
              </w:rPr>
              <w:t>_______________________________</w:t>
            </w:r>
          </w:p>
          <w:p w14:paraId="19C7522E" w14:textId="0D204738" w:rsidR="00D85954" w:rsidRDefault="009134E6" w:rsidP="00D85954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  <w:r>
              <w:t>Contact Details:</w:t>
            </w:r>
            <w:r w:rsidR="006C52BA">
              <w:t xml:space="preserve"> </w:t>
            </w:r>
          </w:p>
          <w:p w14:paraId="0EA862F0" w14:textId="43463F15" w:rsidR="00D85954" w:rsidRDefault="00D85954" w:rsidP="00D85954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  <w:p w14:paraId="6CE85BD0" w14:textId="1CF6E9A8" w:rsidR="00D85954" w:rsidRDefault="00D85954" w:rsidP="00D85954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  <w:p w14:paraId="29173778" w14:textId="135530BD" w:rsidR="00D85954" w:rsidRDefault="00D85954" w:rsidP="00D85954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  <w:r>
              <w:t>Date Started in the Company:</w:t>
            </w:r>
            <w:r w:rsidRPr="00B45180">
              <w:rPr>
                <w:szCs w:val="24"/>
              </w:rPr>
              <w:tab/>
            </w:r>
            <w:r w:rsidR="00215207">
              <w:rPr>
                <w:szCs w:val="24"/>
              </w:rPr>
              <w:t xml:space="preserve"> January 28, 2026</w:t>
            </w:r>
          </w:p>
          <w:p w14:paraId="7AB7C8A3" w14:textId="35722BA4" w:rsidR="009050E1" w:rsidRDefault="00555C5E">
            <w:pPr>
              <w:pStyle w:val="Section"/>
              <w:spacing w:after="0"/>
            </w:pPr>
            <w:r>
              <w:t>NAME OF OJT COORDINATOR/ADVISER</w:t>
            </w:r>
            <w:r w:rsidR="00241F57">
              <w:t>:</w:t>
            </w:r>
          </w:p>
          <w:p w14:paraId="463F228C" w14:textId="3D1E8A81" w:rsidR="00241F57" w:rsidRPr="003B0B68" w:rsidRDefault="00241F57" w:rsidP="003B0B68">
            <w:pPr>
              <w:pStyle w:val="Subsection"/>
              <w:spacing w:after="0" w:line="240" w:lineRule="auto"/>
              <w:jc w:val="center"/>
              <w:rPr>
                <w:color w:val="auto"/>
                <w:spacing w:val="0"/>
                <w:sz w:val="23"/>
              </w:rPr>
            </w:pPr>
          </w:p>
          <w:p w14:paraId="3C777054" w14:textId="0F71FF95" w:rsidR="003B0B68" w:rsidRPr="003B0B68" w:rsidRDefault="003B0B68" w:rsidP="003B0B68">
            <w:pPr>
              <w:pStyle w:val="Subsection"/>
              <w:spacing w:after="0" w:line="240" w:lineRule="auto"/>
              <w:jc w:val="center"/>
              <w:rPr>
                <w:color w:val="auto"/>
                <w:spacing w:val="0"/>
                <w:sz w:val="23"/>
              </w:rPr>
            </w:pPr>
            <w:r w:rsidRPr="003B0B68">
              <w:rPr>
                <w:color w:val="auto"/>
                <w:spacing w:val="0"/>
                <w:sz w:val="23"/>
              </w:rPr>
              <w:t>JUNALYN PANGAYAN</w:t>
            </w:r>
          </w:p>
          <w:p w14:paraId="7F1D307E" w14:textId="3C2B0BEA" w:rsidR="009050E1" w:rsidRDefault="006C52BA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  <w:r>
              <w:t>_______________________________________________________</w:t>
            </w:r>
          </w:p>
          <w:p w14:paraId="1DDA5799" w14:textId="77777777" w:rsidR="00D85954" w:rsidRDefault="00D85954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  <w:p w14:paraId="5C5F4BF1" w14:textId="6140E39D" w:rsidR="006F58AB" w:rsidRPr="002F7905" w:rsidRDefault="006F58AB" w:rsidP="006F58AB">
            <w:pPr>
              <w:spacing w:after="0" w:line="24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Email Address: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B175F2" w:rsidRPr="002F7905">
              <w:rPr>
                <w:color w:val="FF0000"/>
                <w:sz w:val="24"/>
                <w:szCs w:val="24"/>
              </w:rPr>
              <w:t>fontanillama</w:t>
            </w:r>
            <w:r w:rsidRPr="002F7905">
              <w:rPr>
                <w:color w:val="FF0000"/>
                <w:sz w:val="24"/>
                <w:szCs w:val="24"/>
              </w:rPr>
              <w:t>@slc-sflu.edu.ph</w:t>
            </w:r>
          </w:p>
          <w:p w14:paraId="18727879" w14:textId="606A9C59" w:rsidR="009050E1" w:rsidRDefault="00064E6C" w:rsidP="002F7905">
            <w:pPr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FC9812A" wp14:editId="4CFC27CD">
                  <wp:simplePos x="0" y="0"/>
                  <wp:positionH relativeFrom="column">
                    <wp:posOffset>-1915795</wp:posOffset>
                  </wp:positionH>
                  <wp:positionV relativeFrom="paragraph">
                    <wp:posOffset>584835</wp:posOffset>
                  </wp:positionV>
                  <wp:extent cx="6400800" cy="6350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5954" w:rsidRPr="00B45180">
              <w:rPr>
                <w:sz w:val="24"/>
                <w:szCs w:val="24"/>
              </w:rPr>
              <w:t>Contact Details:</w:t>
            </w:r>
            <w:r w:rsidR="00D85954">
              <w:rPr>
                <w:sz w:val="24"/>
                <w:szCs w:val="24"/>
              </w:rPr>
              <w:tab/>
            </w:r>
            <w:r w:rsidR="00B175F2" w:rsidRPr="002F7905">
              <w:rPr>
                <w:color w:val="FF0000"/>
                <w:sz w:val="24"/>
                <w:szCs w:val="24"/>
              </w:rPr>
              <w:t>09</w:t>
            </w:r>
            <w:r w:rsidR="002F7905" w:rsidRPr="002F7905">
              <w:rPr>
                <w:color w:val="FF0000"/>
                <w:sz w:val="24"/>
                <w:szCs w:val="24"/>
              </w:rPr>
              <w:t>205044666</w:t>
            </w:r>
          </w:p>
        </w:tc>
      </w:tr>
      <w:tr w:rsidR="003B0B68" w14:paraId="3580C288" w14:textId="77777777" w:rsidTr="00064E6C">
        <w:trPr>
          <w:trHeight w:val="269"/>
          <w:jc w:val="center"/>
        </w:trPr>
        <w:tc>
          <w:tcPr>
            <w:tcW w:w="2179" w:type="dxa"/>
            <w:vAlign w:val="center"/>
          </w:tcPr>
          <w:p w14:paraId="483342CD" w14:textId="77777777" w:rsidR="003B0B68" w:rsidRDefault="003B0B68" w:rsidP="003B0B68">
            <w:pPr>
              <w:tabs>
                <w:tab w:val="left" w:leader="underscore" w:pos="1134"/>
              </w:tabs>
              <w:spacing w:after="0" w:line="240" w:lineRule="auto"/>
              <w:rPr>
                <w:b/>
                <w:bCs/>
                <w:color w:val="FFFFFF" w:themeColor="background1"/>
                <w:szCs w:val="23"/>
              </w:rPr>
            </w:pPr>
          </w:p>
        </w:tc>
        <w:tc>
          <w:tcPr>
            <w:tcW w:w="707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1967E86" w14:textId="77777777" w:rsidR="003B0B68" w:rsidRDefault="003B0B68">
            <w:pPr>
              <w:pStyle w:val="Section"/>
              <w:spacing w:after="0"/>
            </w:pPr>
          </w:p>
        </w:tc>
      </w:tr>
    </w:tbl>
    <w:p w14:paraId="49D0BA2C" w14:textId="191BF3F4" w:rsidR="009050E1" w:rsidRDefault="009050E1"/>
    <w:sectPr w:rsidR="009050E1" w:rsidSect="00D85954">
      <w:headerReference w:type="default" r:id="rId11"/>
      <w:footerReference w:type="default" r:id="rId12"/>
      <w:headerReference w:type="first" r:id="rId13"/>
      <w:pgSz w:w="12240" w:h="1872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9217" w14:textId="77777777" w:rsidR="002F007D" w:rsidRDefault="002F007D">
      <w:pPr>
        <w:spacing w:after="0" w:line="240" w:lineRule="auto"/>
      </w:pPr>
      <w:r>
        <w:separator/>
      </w:r>
    </w:p>
  </w:endnote>
  <w:endnote w:type="continuationSeparator" w:id="0">
    <w:p w14:paraId="3D1B2C5B" w14:textId="77777777" w:rsidR="002F007D" w:rsidRDefault="002F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0DEE" w14:textId="77777777" w:rsidR="009050E1" w:rsidRDefault="009050E1"/>
  <w:p w14:paraId="36C4288C" w14:textId="77777777" w:rsidR="009050E1" w:rsidRDefault="00FF3C06">
    <w:pPr>
      <w:pStyle w:val="FooterOdd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F58AB" w:rsidRPr="006F58AB"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1B6B9" w14:textId="77777777" w:rsidR="002F007D" w:rsidRDefault="002F007D">
      <w:pPr>
        <w:spacing w:after="0" w:line="240" w:lineRule="auto"/>
      </w:pPr>
      <w:r>
        <w:separator/>
      </w:r>
    </w:p>
  </w:footnote>
  <w:footnote w:type="continuationSeparator" w:id="0">
    <w:p w14:paraId="57606895" w14:textId="77777777" w:rsidR="002F007D" w:rsidRDefault="002F0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hor"/>
      <w:id w:val="5384246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5E6F33A1" w14:textId="123401F3" w:rsidR="009050E1" w:rsidRDefault="007B5210">
        <w:pPr>
          <w:pStyle w:val="HeaderOdd"/>
        </w:pPr>
        <w:r>
          <w:t>ELYSSA MAE P. HIGOY</w:t>
        </w:r>
      </w:p>
    </w:sdtContent>
  </w:sdt>
  <w:p w14:paraId="6B1C9B66" w14:textId="77777777" w:rsidR="009050E1" w:rsidRDefault="009050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55A62" w14:textId="637AE46F" w:rsidR="002F7905" w:rsidRDefault="002F7905">
    <w:pPr>
      <w:pStyle w:val="Header"/>
    </w:pPr>
    <w:r>
      <w:rPr>
        <w:noProof/>
      </w:rPr>
      <w:drawing>
        <wp:inline distT="0" distB="0" distL="0" distR="0" wp14:anchorId="445608CE" wp14:editId="48C06913">
          <wp:extent cx="6400800" cy="112776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1127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B5702B" w14:textId="77777777" w:rsidR="002F7905" w:rsidRDefault="002F7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 w15:restartNumberingAfterBreak="0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C880799"/>
    <w:multiLevelType w:val="hybridMultilevel"/>
    <w:tmpl w:val="67A4916E"/>
    <w:lvl w:ilvl="0" w:tplc="CB423BDA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6F573C6"/>
    <w:multiLevelType w:val="hybridMultilevel"/>
    <w:tmpl w:val="4D32FDD8"/>
    <w:lvl w:ilvl="0" w:tplc="D19E5B8A">
      <w:start w:val="1"/>
      <w:numFmt w:val="bullet"/>
      <w:pStyle w:val="NormalIndent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1024283995">
    <w:abstractNumId w:val="6"/>
  </w:num>
  <w:num w:numId="2" w16cid:durableId="383523910">
    <w:abstractNumId w:val="6"/>
  </w:num>
  <w:num w:numId="3" w16cid:durableId="1383139269">
    <w:abstractNumId w:val="3"/>
  </w:num>
  <w:num w:numId="4" w16cid:durableId="1763451260">
    <w:abstractNumId w:val="3"/>
  </w:num>
  <w:num w:numId="5" w16cid:durableId="1588004215">
    <w:abstractNumId w:val="2"/>
  </w:num>
  <w:num w:numId="6" w16cid:durableId="809715563">
    <w:abstractNumId w:val="2"/>
  </w:num>
  <w:num w:numId="7" w16cid:durableId="1627272025">
    <w:abstractNumId w:val="1"/>
  </w:num>
  <w:num w:numId="8" w16cid:durableId="363871303">
    <w:abstractNumId w:val="1"/>
  </w:num>
  <w:num w:numId="9" w16cid:durableId="1265653218">
    <w:abstractNumId w:val="0"/>
  </w:num>
  <w:num w:numId="10" w16cid:durableId="1209683965">
    <w:abstractNumId w:val="0"/>
  </w:num>
  <w:num w:numId="11" w16cid:durableId="84033676">
    <w:abstractNumId w:val="5"/>
  </w:num>
  <w:num w:numId="12" w16cid:durableId="701563209">
    <w:abstractNumId w:val="7"/>
  </w:num>
  <w:num w:numId="13" w16cid:durableId="247227285">
    <w:abstractNumId w:val="4"/>
  </w:num>
  <w:num w:numId="14" w16cid:durableId="1777208980">
    <w:abstractNumId w:val="6"/>
  </w:num>
  <w:num w:numId="15" w16cid:durableId="967317021">
    <w:abstractNumId w:val="3"/>
  </w:num>
  <w:num w:numId="16" w16cid:durableId="1193618637">
    <w:abstractNumId w:val="2"/>
  </w:num>
  <w:num w:numId="17" w16cid:durableId="383455640">
    <w:abstractNumId w:val="1"/>
  </w:num>
  <w:num w:numId="18" w16cid:durableId="750196871">
    <w:abstractNumId w:val="0"/>
  </w:num>
  <w:num w:numId="19" w16cid:durableId="342099417">
    <w:abstractNumId w:val="5"/>
  </w:num>
  <w:num w:numId="20" w16cid:durableId="1607427054">
    <w:abstractNumId w:val="7"/>
  </w:num>
  <w:num w:numId="21" w16cid:durableId="334303529">
    <w:abstractNumId w:val="6"/>
  </w:num>
  <w:num w:numId="22" w16cid:durableId="1688751989">
    <w:abstractNumId w:val="3"/>
  </w:num>
  <w:num w:numId="23" w16cid:durableId="1042173800">
    <w:abstractNumId w:val="2"/>
  </w:num>
  <w:num w:numId="24" w16cid:durableId="213590916">
    <w:abstractNumId w:val="1"/>
  </w:num>
  <w:num w:numId="25" w16cid:durableId="1932885213">
    <w:abstractNumId w:val="0"/>
  </w:num>
  <w:num w:numId="26" w16cid:durableId="1682970425">
    <w:abstractNumId w:val="5"/>
  </w:num>
  <w:num w:numId="27" w16cid:durableId="1450927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DateAndTime/>
  <w:proofState w:spelling="clean" w:grammar="clean"/>
  <w:attachedTemplate r:id="rId1"/>
  <w:defaultTabStop w:val="720"/>
  <w:drawingGridHorizontalSpacing w:val="11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D78"/>
    <w:rsid w:val="00023CF9"/>
    <w:rsid w:val="00064E6C"/>
    <w:rsid w:val="000E2ED8"/>
    <w:rsid w:val="001420BD"/>
    <w:rsid w:val="001577AB"/>
    <w:rsid w:val="00215207"/>
    <w:rsid w:val="00223DFE"/>
    <w:rsid w:val="00241F57"/>
    <w:rsid w:val="002609C8"/>
    <w:rsid w:val="00267A34"/>
    <w:rsid w:val="00286D34"/>
    <w:rsid w:val="002A5E6A"/>
    <w:rsid w:val="002B7EB7"/>
    <w:rsid w:val="002D1ECB"/>
    <w:rsid w:val="002F007D"/>
    <w:rsid w:val="002F7905"/>
    <w:rsid w:val="003B0B68"/>
    <w:rsid w:val="003C6692"/>
    <w:rsid w:val="004471CF"/>
    <w:rsid w:val="00555C5E"/>
    <w:rsid w:val="005D1DBE"/>
    <w:rsid w:val="00676A61"/>
    <w:rsid w:val="006A2686"/>
    <w:rsid w:val="006C1EC7"/>
    <w:rsid w:val="006C52BA"/>
    <w:rsid w:val="006D429D"/>
    <w:rsid w:val="006F58AB"/>
    <w:rsid w:val="00727107"/>
    <w:rsid w:val="00741A85"/>
    <w:rsid w:val="007449FD"/>
    <w:rsid w:val="007B5210"/>
    <w:rsid w:val="008D1249"/>
    <w:rsid w:val="008D3157"/>
    <w:rsid w:val="008F1173"/>
    <w:rsid w:val="009050E1"/>
    <w:rsid w:val="00910F51"/>
    <w:rsid w:val="009134E6"/>
    <w:rsid w:val="00926D93"/>
    <w:rsid w:val="009E25F3"/>
    <w:rsid w:val="009F59A7"/>
    <w:rsid w:val="00A25D62"/>
    <w:rsid w:val="00A60794"/>
    <w:rsid w:val="00A67375"/>
    <w:rsid w:val="00A67AA3"/>
    <w:rsid w:val="00AC1D9C"/>
    <w:rsid w:val="00AD1BC9"/>
    <w:rsid w:val="00AE0508"/>
    <w:rsid w:val="00B175F2"/>
    <w:rsid w:val="00B2222C"/>
    <w:rsid w:val="00B26D78"/>
    <w:rsid w:val="00B36DCE"/>
    <w:rsid w:val="00B45180"/>
    <w:rsid w:val="00B67F6E"/>
    <w:rsid w:val="00B81C90"/>
    <w:rsid w:val="00BB26D4"/>
    <w:rsid w:val="00BE36BA"/>
    <w:rsid w:val="00D3333B"/>
    <w:rsid w:val="00D57772"/>
    <w:rsid w:val="00D65A9E"/>
    <w:rsid w:val="00D85954"/>
    <w:rsid w:val="00DA7D50"/>
    <w:rsid w:val="00E948A5"/>
    <w:rsid w:val="00EC5D37"/>
    <w:rsid w:val="00FC495B"/>
    <w:rsid w:val="00F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CE132"/>
  <w15:docId w15:val="{83BB02ED-E0C3-408B-95B3-D806B38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4"/>
        <w:sz w:val="23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64" w:lineRule="auto"/>
    </w:pPr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Quote">
    <w:name w:val="Quote"/>
    <w:basedOn w:val="Normal"/>
    <w:link w:val="QuoteChar"/>
    <w:uiPriority w:val="29"/>
    <w:qFormat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paragraph" w:customStyle="1" w:styleId="Section">
    <w:name w:val="Section"/>
    <w:basedOn w:val="Normal"/>
    <w:uiPriority w:val="2"/>
    <w:qFormat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tion">
    <w:name w:val="Subsection"/>
    <w:basedOn w:val="Normal"/>
    <w:uiPriority w:val="3"/>
    <w:qFormat/>
    <w:pPr>
      <w:spacing w:after="40"/>
    </w:pPr>
    <w:rPr>
      <w:b/>
      <w:color w:val="94B6D2" w:themeColor="accent1"/>
      <w:spacing w:val="30"/>
      <w:sz w:val="24"/>
    </w:rPr>
  </w:style>
  <w:style w:type="paragraph" w:styleId="ListBullet">
    <w:name w:val="List Bullet"/>
    <w:basedOn w:val="Normal"/>
    <w:uiPriority w:val="36"/>
    <w:unhideWhenUsed/>
    <w:qFormat/>
    <w:pPr>
      <w:numPr>
        <w:numId w:val="21"/>
      </w:numPr>
    </w:pPr>
    <w:rPr>
      <w:sz w:val="24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/>
      <w:color w:val="808080" w:themeColor="background1" w:themeShade="80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Pr>
      <w:b/>
      <w:bCs/>
      <w:caps/>
      <w:sz w:val="16"/>
      <w:szCs w:val="18"/>
    </w:rPr>
  </w:style>
  <w:style w:type="character" w:styleId="Emphasis">
    <w:name w:val="Emphasis"/>
    <w:uiPriority w:val="20"/>
    <w:qFormat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unhideWhenUsed/>
    <w:pPr>
      <w:ind w:left="360" w:hanging="360"/>
    </w:pPr>
  </w:style>
  <w:style w:type="paragraph" w:styleId="List2">
    <w:name w:val="List 2"/>
    <w:basedOn w:val="Normal"/>
    <w:uiPriority w:val="99"/>
    <w:unhideWhenUsed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pPr>
      <w:numPr>
        <w:numId w:val="22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pPr>
      <w:numPr>
        <w:numId w:val="23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MedianListStyle">
    <w:name w:val="Median List Style"/>
    <w:uiPriority w:val="99"/>
    <w:pPr>
      <w:numPr>
        <w:numId w:val="11"/>
      </w:numPr>
    </w:pPr>
  </w:style>
  <w:style w:type="paragraph" w:styleId="NoSpacing">
    <w:name w:val="No Spacing"/>
    <w:basedOn w:val="Normal"/>
    <w:uiPriority w:val="99"/>
    <w:qFormat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pPr>
      <w:numPr>
        <w:numId w:val="27"/>
      </w:numPr>
      <w:spacing w:line="300" w:lineRule="auto"/>
      <w:contextualSpacing/>
    </w:pPr>
  </w:style>
  <w:style w:type="paragraph" w:customStyle="1" w:styleId="PersonalName">
    <w:name w:val="Personal Name"/>
    <w:basedOn w:val="Normal"/>
    <w:uiPriority w:val="1"/>
    <w:qFormat/>
    <w:pPr>
      <w:spacing w:after="0"/>
    </w:pPr>
    <w:rPr>
      <w:color w:val="FFFFFF" w:themeColor="background1"/>
      <w:sz w:val="40"/>
    </w:rPr>
  </w:style>
  <w:style w:type="paragraph" w:customStyle="1" w:styleId="SendersAddress">
    <w:name w:val="Sender's Address"/>
    <w:basedOn w:val="NoSpacing"/>
    <w:uiPriority w:val="4"/>
    <w:qFormat/>
    <w:pPr>
      <w:spacing w:before="240"/>
      <w:contextualSpacing/>
    </w:pPr>
    <w:rPr>
      <w:color w:val="775F55" w:themeColor="text2"/>
    </w:rPr>
  </w:style>
  <w:style w:type="character" w:styleId="Strong">
    <w:name w:val="Strong"/>
    <w:uiPriority w:val="22"/>
    <w:qFormat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itle">
    <w:name w:val="Title"/>
    <w:basedOn w:val="Normal"/>
    <w:link w:val="TitleChar"/>
    <w:uiPriority w:val="10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DateChar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Pr>
      <w:rFonts w:cs="Times New Roman"/>
      <w:b/>
      <w:color w:val="FFFFFF" w:themeColor="background1"/>
      <w:sz w:val="23"/>
      <w:szCs w:val="20"/>
      <w:lang w:eastAsia="ja-JP"/>
    </w:rPr>
  </w:style>
  <w:style w:type="paragraph" w:customStyle="1" w:styleId="FooterEven">
    <w:name w:val="Footer Even"/>
    <w:basedOn w:val="Normal"/>
    <w:uiPriority w:val="39"/>
    <w:semiHidden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FooterOdd">
    <w:name w:val="Footer Odd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HeaderEven">
    <w:name w:val="Header Even"/>
    <w:basedOn w:val="NoSpacing"/>
    <w:uiPriority w:val="39"/>
    <w:semiHidden/>
    <w:unhideWhenUsed/>
    <w:qFormat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HeaderOdd">
    <w:name w:val="Header Odd"/>
    <w:basedOn w:val="NoSpacing"/>
    <w:unhideWhenUsed/>
    <w:qFormat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SenderAddress">
    <w:name w:val="Sender Address"/>
    <w:basedOn w:val="NoSpacing"/>
    <w:uiPriority w:val="2"/>
    <w:unhideWhenUsed/>
    <w:qFormat/>
  </w:style>
  <w:style w:type="paragraph" w:customStyle="1" w:styleId="CompanyName">
    <w:name w:val="Company Name"/>
    <w:basedOn w:val="Normal"/>
    <w:uiPriority w:val="4"/>
    <w:qFormat/>
    <w:pPr>
      <w:spacing w:after="0"/>
    </w:pPr>
    <w:rPr>
      <w:b/>
      <w:color w:val="775F55" w:themeColor="text2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7B5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elyssahigoy9@gmail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edi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44E4DB3A824454A83A0D6A3B08A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E0236-9C1F-4CB9-B04A-BE9742B0D4D3}"/>
      </w:docPartPr>
      <w:docPartBody>
        <w:p w:rsidR="00936C11" w:rsidRDefault="00357630">
          <w:pPr>
            <w:pStyle w:val="3144E4DB3A824454A83A0D6A3B08AC5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DA194CAB845B4B16AD9C7DB0C762A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AE7E8-06B8-41EA-B459-CC7FFE3D43CF}"/>
      </w:docPartPr>
      <w:docPartBody>
        <w:p w:rsidR="00936C11" w:rsidRDefault="00357630">
          <w:pPr>
            <w:pStyle w:val="DA194CAB845B4B16AD9C7DB0C762A456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630"/>
    <w:rsid w:val="00034D6B"/>
    <w:rsid w:val="00343EC6"/>
    <w:rsid w:val="00357630"/>
    <w:rsid w:val="003A1B1F"/>
    <w:rsid w:val="005B0915"/>
    <w:rsid w:val="00667964"/>
    <w:rsid w:val="006F364A"/>
    <w:rsid w:val="00936C11"/>
    <w:rsid w:val="009536AD"/>
    <w:rsid w:val="00AE0508"/>
    <w:rsid w:val="00BD4FDC"/>
    <w:rsid w:val="00C25351"/>
    <w:rsid w:val="00C736BA"/>
    <w:rsid w:val="00E31597"/>
    <w:rsid w:val="00F2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3144E4DB3A824454A83A0D6A3B08AC5B">
    <w:name w:val="3144E4DB3A824454A83A0D6A3B08AC5B"/>
  </w:style>
  <w:style w:type="paragraph" w:customStyle="1" w:styleId="DA194CAB845B4B16AD9C7DB0C762A456">
    <w:name w:val="DA194CAB845B4B16AD9C7DB0C762A4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Props1.xml><?xml version="1.0" encoding="utf-8"?>
<ds:datastoreItem xmlns:ds="http://schemas.openxmlformats.org/officeDocument/2006/customXml" ds:itemID="{37E34C3A-7E54-4642-8963-5EA4F946ECB6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</Template>
  <TotalTime>135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ELYSSA MAE P. HIGOY</dc:creator>
  <cp:lastModifiedBy>Elyssa Higoy</cp:lastModifiedBy>
  <cp:revision>8</cp:revision>
  <dcterms:created xsi:type="dcterms:W3CDTF">2026-01-26T05:31:00Z</dcterms:created>
  <dcterms:modified xsi:type="dcterms:W3CDTF">2026-02-19T07:00:00Z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f5c971412716c8bb107d16f1eb5ca69305da114e124a3447ecb8ca9665aac80d</vt:lpwstr>
  </property>
</Properties>
</file>